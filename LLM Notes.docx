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C05A" w14:textId="4959EC85" w:rsidR="00313625" w:rsidRP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auto"/>
          <w:sz w:val="40"/>
          <w:szCs w:val="40"/>
          <w:u w:val="single"/>
        </w:rPr>
      </w:pPr>
      <w:r w:rsidRPr="00B13065">
        <w:rPr>
          <w:rFonts w:ascii="AppleSystemUIFont" w:hAnsi="AppleSystemUIFont" w:cs="AppleSystemUIFont"/>
          <w:b/>
          <w:bCs/>
          <w:color w:val="auto"/>
          <w:sz w:val="40"/>
          <w:szCs w:val="40"/>
          <w:u w:val="single"/>
        </w:rPr>
        <w:t>LLM Notes</w:t>
      </w:r>
    </w:p>
    <w:p w14:paraId="05C32744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2AC60F8E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Foundational Strategy Steps for a commercial LLM project:</w:t>
      </w:r>
    </w:p>
    <w:p w14:paraId="0B4F88BD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053D7F73" w14:textId="77777777" w:rsidR="00B13065" w:rsidRDefault="00B13065" w:rsidP="00B1306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Understand</w:t>
      </w:r>
      <w:r>
        <w:rPr>
          <w:rFonts w:ascii="AppleSystemUIFont" w:hAnsi="AppleSystemUIFont" w:cs="AppleSystemUIFont"/>
          <w:color w:val="auto"/>
          <w:sz w:val="26"/>
          <w:szCs w:val="26"/>
        </w:rPr>
        <w:t xml:space="preserve"> </w:t>
      </w:r>
    </w:p>
    <w:p w14:paraId="234F0884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Business objective/problem</w:t>
      </w:r>
    </w:p>
    <w:p w14:paraId="2A066A19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 xml:space="preserve">Development budget </w:t>
      </w:r>
    </w:p>
    <w:p w14:paraId="5321191F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Code execution time constraints</w:t>
      </w:r>
    </w:p>
    <w:p w14:paraId="37CDA483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 xml:space="preserve">API development (i.e., </w:t>
      </w:r>
      <w:proofErr w:type="spellStart"/>
      <w:r>
        <w:rPr>
          <w:rFonts w:ascii="AppleSystemUIFont" w:hAnsi="AppleSystemUIFont" w:cs="AppleSystemUIFont"/>
          <w:color w:val="auto"/>
          <w:sz w:val="26"/>
          <w:szCs w:val="26"/>
        </w:rPr>
        <w:t>Gradio</w:t>
      </w:r>
      <w:proofErr w:type="spellEnd"/>
      <w:r>
        <w:rPr>
          <w:rFonts w:ascii="AppleSystemUIFont" w:hAnsi="AppleSystemUIFont" w:cs="AppleSystemUIFont"/>
          <w:color w:val="auto"/>
          <w:sz w:val="26"/>
          <w:szCs w:val="26"/>
        </w:rPr>
        <w:t>)</w:t>
      </w:r>
    </w:p>
    <w:p w14:paraId="672CFECB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Success criteria</w:t>
      </w:r>
    </w:p>
    <w:p w14:paraId="44379D58" w14:textId="77777777" w:rsidR="00B13065" w:rsidRDefault="00B13065" w:rsidP="00B1306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Preparation:</w:t>
      </w:r>
    </w:p>
    <w:p w14:paraId="249C0C84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Testing baseline models</w:t>
      </w:r>
    </w:p>
    <w:p w14:paraId="1198EBBD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Curating datasets to be used for modeling (split into train/test)</w:t>
      </w:r>
    </w:p>
    <w:p w14:paraId="32986596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 xml:space="preserve">Model selection/comparison for training (benchmarks) </w:t>
      </w:r>
    </w:p>
    <w:p w14:paraId="1B7E009D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 xml:space="preserve">Customize (hyperparameter tuning, </w:t>
      </w:r>
      <w:proofErr w:type="spellStart"/>
      <w:r>
        <w:rPr>
          <w:rFonts w:ascii="AppleSystemUIFont" w:hAnsi="AppleSystemUIFont" w:cs="AppleSystemUIFont"/>
          <w:color w:val="auto"/>
          <w:sz w:val="26"/>
          <w:szCs w:val="26"/>
        </w:rPr>
        <w:t>ie</w:t>
      </w:r>
      <w:proofErr w:type="spellEnd"/>
      <w:r>
        <w:rPr>
          <w:rFonts w:ascii="AppleSystemUIFont" w:hAnsi="AppleSystemUIFont" w:cs="AppleSystemUIFont"/>
          <w:color w:val="auto"/>
          <w:sz w:val="26"/>
          <w:szCs w:val="26"/>
        </w:rPr>
        <w:t>., RAG</w:t>
      </w:r>
    </w:p>
    <w:p w14:paraId="4BEA47B3" w14:textId="77777777" w:rsidR="00B13065" w:rsidRDefault="00B13065" w:rsidP="00B1306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Model selection:</w:t>
      </w:r>
    </w:p>
    <w:p w14:paraId="75CD6E7F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Testing baseline models</w:t>
      </w:r>
    </w:p>
    <w:p w14:paraId="6515017C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Curating datasets to be used for modeling (split into train/test)</w:t>
      </w:r>
    </w:p>
    <w:p w14:paraId="71E6DBEB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 xml:space="preserve">Model selection/comparison for training (benchmarks) </w:t>
      </w:r>
    </w:p>
    <w:p w14:paraId="408FB976" w14:textId="77777777" w:rsidR="00B13065" w:rsidRDefault="00B13065" w:rsidP="00B1306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Model customization:</w:t>
      </w:r>
    </w:p>
    <w:p w14:paraId="64CABDB4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 xml:space="preserve">Prompting, tools, one-shot, multi-shot (give the model examples of desired output)  </w:t>
      </w:r>
    </w:p>
    <w:p w14:paraId="50DC9A6D" w14:textId="77777777" w:rsidR="00B13065" w:rsidRDefault="00B13065" w:rsidP="00B13065">
      <w:pPr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Con: limited by context length, more expensive inference</w:t>
      </w:r>
    </w:p>
    <w:p w14:paraId="3A1D20FD" w14:textId="77777777" w:rsidR="00B13065" w:rsidRDefault="00B13065" w:rsidP="00B13065">
      <w:pPr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Often the starting point for optimizing a project with a Frontier LLM</w:t>
      </w:r>
    </w:p>
    <w:p w14:paraId="0A875824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 xml:space="preserve">RAG (Retrieval-Augmented Generation) provide model with reference to a specified set of documents </w:t>
      </w:r>
    </w:p>
    <w:p w14:paraId="054D0279" w14:textId="77777777" w:rsidR="00B13065" w:rsidRDefault="00B13065" w:rsidP="00B13065">
      <w:pPr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Con: need vector database with up-to-date info, fact-based, no nuance</w:t>
      </w:r>
    </w:p>
    <w:p w14:paraId="76648191" w14:textId="77777777" w:rsidR="00B13065" w:rsidRDefault="00B13065" w:rsidP="00B13065">
      <w:pPr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Need high accuracy without fine tuning</w:t>
      </w:r>
    </w:p>
    <w:p w14:paraId="08CB9EED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Transfer Learning using an existing, pre-trained model</w:t>
      </w:r>
    </w:p>
    <w:p w14:paraId="069C9855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 xml:space="preserve">Fine-tuning, nuanced input information </w:t>
      </w:r>
    </w:p>
    <w:p w14:paraId="408CAB21" w14:textId="77777777" w:rsidR="00B13065" w:rsidRDefault="00B13065" w:rsidP="00B13065">
      <w:pPr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Con: harder to build, requires a lot of data, risk of ‘catastrophic’ forgetting)</w:t>
      </w:r>
    </w:p>
    <w:p w14:paraId="6F8DD7F1" w14:textId="77777777" w:rsidR="00B13065" w:rsidRDefault="00B13065" w:rsidP="00B13065">
      <w:pPr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Need top performance with abundance of relevant data.</w:t>
      </w:r>
    </w:p>
    <w:p w14:paraId="2FA23947" w14:textId="77777777" w:rsidR="00B13065" w:rsidRDefault="00B13065" w:rsidP="00B1306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Productionize:</w:t>
      </w:r>
    </w:p>
    <w:p w14:paraId="7D7C34E0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Determine API and payload delivery</w:t>
      </w:r>
    </w:p>
    <w:p w14:paraId="21057EA5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Model hosting and deployment</w:t>
      </w:r>
    </w:p>
    <w:p w14:paraId="6AD850C9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Address scaling, monitoring, security and compliance</w:t>
      </w:r>
    </w:p>
    <w:p w14:paraId="07A02EDA" w14:textId="77777777" w:rsidR="00B13065" w:rsidRDefault="00B13065" w:rsidP="00B13065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Acquire agreed-upon performance metrics and retrain/retune as necessary to achieve desired performance</w:t>
      </w:r>
    </w:p>
    <w:p w14:paraId="27321007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469DA42D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28B01EB4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LLM Transformer Pipeline:  Input —&gt; Tokenizer —&gt; Model —&gt; Post Processing—&gt; Output</w:t>
      </w:r>
    </w:p>
    <w:p w14:paraId="07969664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37143A3E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BERT vs. GPT</w:t>
      </w:r>
    </w:p>
    <w:p w14:paraId="1E0B340B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2ED84378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Bidirectional Encoder Representations from Transformers (BERT)</w:t>
      </w:r>
      <w:r>
        <w:rPr>
          <w:rFonts w:ascii="AppleSystemUIFont" w:hAnsi="AppleSystemUIFont" w:cs="AppleSystemUIFont"/>
          <w:color w:val="auto"/>
          <w:sz w:val="26"/>
          <w:szCs w:val="26"/>
        </w:rPr>
        <w:t xml:space="preserve"> (auto-encoding LLM) is primarily used for:</w:t>
      </w:r>
    </w:p>
    <w:p w14:paraId="39A11249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73473D21" w14:textId="77777777" w:rsidR="00B13065" w:rsidRDefault="00B13065" w:rsidP="00B1306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Sentiment analysis</w:t>
      </w:r>
    </w:p>
    <w:p w14:paraId="0F010730" w14:textId="77777777" w:rsidR="00B13065" w:rsidRDefault="00B13065" w:rsidP="00B1306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Question answering</w:t>
      </w:r>
    </w:p>
    <w:p w14:paraId="357D7B01" w14:textId="77777777" w:rsidR="00B13065" w:rsidRDefault="00B13065" w:rsidP="00B13065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Named entity recognition</w:t>
      </w:r>
    </w:p>
    <w:p w14:paraId="29E4A28B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433C656B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7F0B992D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 xml:space="preserve">GPT (Generative Pre-Trained Transformer) </w:t>
      </w:r>
      <w:r>
        <w:rPr>
          <w:rFonts w:ascii="AppleSystemUIFont" w:hAnsi="AppleSystemUIFont" w:cs="AppleSystemUIFont"/>
          <w:color w:val="auto"/>
          <w:sz w:val="26"/>
          <w:szCs w:val="26"/>
        </w:rPr>
        <w:t>is primarily used for:</w:t>
      </w:r>
    </w:p>
    <w:p w14:paraId="7B005558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56D716DD" w14:textId="77777777" w:rsidR="00B13065" w:rsidRDefault="00B13065" w:rsidP="00B1306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Conversations</w:t>
      </w:r>
    </w:p>
    <w:p w14:paraId="14950CE8" w14:textId="77777777" w:rsidR="00B13065" w:rsidRDefault="00B13065" w:rsidP="00B13065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Chatbots</w:t>
      </w:r>
    </w:p>
    <w:p w14:paraId="351CD3FC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2DFD2AC3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645E47DD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auto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LangChain</w:t>
      </w:r>
      <w:proofErr w:type="spellEnd"/>
    </w:p>
    <w:p w14:paraId="0FF7DF00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3332C430" w14:textId="358981B4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 xml:space="preserve">Has </w:t>
      </w:r>
      <w:r>
        <w:rPr>
          <w:rFonts w:ascii="AppleSystemUIFont" w:hAnsi="AppleSystemUIFont" w:cs="AppleSystemUIFont"/>
          <w:color w:val="auto"/>
          <w:sz w:val="26"/>
          <w:szCs w:val="26"/>
        </w:rPr>
        <w:t>several</w:t>
      </w:r>
      <w:r>
        <w:rPr>
          <w:rFonts w:ascii="AppleSystemUIFont" w:hAnsi="AppleSystemUIFont" w:cs="AppleSystemUIFont"/>
          <w:color w:val="auto"/>
          <w:sz w:val="26"/>
          <w:szCs w:val="26"/>
        </w:rPr>
        <w:t xml:space="preserve"> interchangeable tools to automate each step of a text generation pipeline.</w:t>
      </w:r>
    </w:p>
    <w:p w14:paraId="3D9D4053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54B996A7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Specifically,</w:t>
      </w:r>
    </w:p>
    <w:p w14:paraId="6ED57116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0D6052D4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loading data</w:t>
      </w:r>
    </w:p>
    <w:p w14:paraId="43564FD4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parsing data</w:t>
      </w:r>
    </w:p>
    <w:p w14:paraId="6141566C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storing data</w:t>
      </w:r>
    </w:p>
    <w:p w14:paraId="229D6858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querying data</w:t>
      </w:r>
    </w:p>
    <w:p w14:paraId="0BB8BC28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pass to ChatGPT</w:t>
      </w:r>
    </w:p>
    <w:p w14:paraId="4917093F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13CA9101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color w:val="auto"/>
          <w:sz w:val="26"/>
          <w:szCs w:val="26"/>
        </w:rPr>
        <w:t>Langchain</w:t>
      </w:r>
      <w:proofErr w:type="spellEnd"/>
      <w:r>
        <w:rPr>
          <w:rFonts w:ascii="AppleSystemUIFont" w:hAnsi="AppleSystemUIFont" w:cs="AppleSystemUIFont"/>
          <w:color w:val="auto"/>
          <w:sz w:val="26"/>
          <w:szCs w:val="26"/>
        </w:rPr>
        <w:t xml:space="preserve"> integrates with a ton of services provided by a ton of companies.  Also, it’s (relatively) easy to swap out providers.</w:t>
      </w:r>
    </w:p>
    <w:p w14:paraId="5D29820B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1C6EC00F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“Completion” vs. “Conversational” or “Chat” style models</w:t>
      </w:r>
    </w:p>
    <w:p w14:paraId="5FCAADAE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7D75C8D2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user (human) message vs. assistant (AI) message.  System Message determines tone of assistant message (for example, pleasant vs. snarky).</w:t>
      </w:r>
    </w:p>
    <w:p w14:paraId="2AA60D9C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3F64F41C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color w:val="auto"/>
          <w:sz w:val="26"/>
          <w:szCs w:val="26"/>
        </w:rPr>
        <w:lastRenderedPageBreak/>
        <w:t>ConversationBufferMemory</w:t>
      </w:r>
      <w:proofErr w:type="spellEnd"/>
      <w:r>
        <w:rPr>
          <w:rFonts w:ascii="AppleSystemUIFont" w:hAnsi="AppleSystemUIFont" w:cs="AppleSystemUIFont"/>
          <w:color w:val="auto"/>
          <w:sz w:val="26"/>
          <w:szCs w:val="26"/>
        </w:rPr>
        <w:t xml:space="preserve"> - very useful for chat-based LLMs</w:t>
      </w:r>
    </w:p>
    <w:p w14:paraId="1EF5B93B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53CFC4DB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Generative Pre-trained Transformer - GPT</w:t>
      </w:r>
    </w:p>
    <w:p w14:paraId="64BFD6C7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2E9F8C9A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 xml:space="preserve">A type of machine learning algorithm that uses deep learning and a large database of training text </w:t>
      </w:r>
      <w:proofErr w:type="gramStart"/>
      <w:r>
        <w:rPr>
          <w:rFonts w:ascii="AppleSystemUIFont" w:hAnsi="AppleSystemUIFont" w:cs="AppleSystemUIFont"/>
          <w:color w:val="auto"/>
          <w:sz w:val="26"/>
          <w:szCs w:val="26"/>
        </w:rPr>
        <w:t>in order to</w:t>
      </w:r>
      <w:proofErr w:type="gramEnd"/>
      <w:r>
        <w:rPr>
          <w:rFonts w:ascii="AppleSystemUIFont" w:hAnsi="AppleSystemUIFont" w:cs="AppleSystemUIFont"/>
          <w:color w:val="auto"/>
          <w:sz w:val="26"/>
          <w:szCs w:val="26"/>
        </w:rPr>
        <w:t xml:space="preserve"> generate new text in response to a user's prompt.</w:t>
      </w:r>
    </w:p>
    <w:p w14:paraId="39E1B089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223E4147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3 Dimensions of LLM Engineering</w:t>
      </w:r>
    </w:p>
    <w:p w14:paraId="495AFB89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4270A032" w14:textId="77777777" w:rsidR="00B13065" w:rsidRDefault="00B13065" w:rsidP="00B1306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Models</w:t>
      </w:r>
    </w:p>
    <w:p w14:paraId="75BE6771" w14:textId="77777777" w:rsidR="00B13065" w:rsidRDefault="00B13065" w:rsidP="00B1306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Tools</w:t>
      </w:r>
    </w:p>
    <w:p w14:paraId="24934C9E" w14:textId="77777777" w:rsidR="00B13065" w:rsidRDefault="00B13065" w:rsidP="00B13065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Techniques</w:t>
      </w:r>
    </w:p>
    <w:p w14:paraId="41EF18E6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0C9AFEAF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Closed-Source Frontier LLMs</w:t>
      </w:r>
    </w:p>
    <w:p w14:paraId="31292BDC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138457D0" w14:textId="77777777" w:rsidR="00B13065" w:rsidRDefault="00B13065" w:rsidP="00B1306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GPT from OpenAI</w:t>
      </w:r>
    </w:p>
    <w:p w14:paraId="57298593" w14:textId="77777777" w:rsidR="00B13065" w:rsidRDefault="00B13065" w:rsidP="00B1306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Claude from Anthropic</w:t>
      </w:r>
    </w:p>
    <w:p w14:paraId="6EF64F63" w14:textId="77777777" w:rsidR="00B13065" w:rsidRDefault="00B13065" w:rsidP="00B1306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Gemini from Google</w:t>
      </w:r>
    </w:p>
    <w:p w14:paraId="7A5073E2" w14:textId="77777777" w:rsidR="00B13065" w:rsidRDefault="00B13065" w:rsidP="00B1306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Command R for Cohere</w:t>
      </w:r>
    </w:p>
    <w:p w14:paraId="7B7AAD18" w14:textId="77777777" w:rsidR="00B13065" w:rsidRDefault="00B13065" w:rsidP="00B13065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Perplexity</w:t>
      </w:r>
    </w:p>
    <w:p w14:paraId="2C4F65A2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7CFAD1B0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Open-Source Frontier LLMs</w:t>
      </w:r>
    </w:p>
    <w:p w14:paraId="3D4B44F9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0BA1DDDA" w14:textId="77777777" w:rsidR="00B13065" w:rsidRDefault="00B13065" w:rsidP="00B1306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Llama from Meta</w:t>
      </w:r>
    </w:p>
    <w:p w14:paraId="5BC89C0E" w14:textId="77777777" w:rsidR="00B13065" w:rsidRDefault="00B13065" w:rsidP="00B1306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color w:val="auto"/>
          <w:sz w:val="26"/>
          <w:szCs w:val="26"/>
        </w:rPr>
        <w:t>Mixtral</w:t>
      </w:r>
      <w:proofErr w:type="spellEnd"/>
      <w:r>
        <w:rPr>
          <w:rFonts w:ascii="AppleSystemUIFont" w:hAnsi="AppleSystemUIFont" w:cs="AppleSystemUIFont"/>
          <w:color w:val="auto"/>
          <w:sz w:val="26"/>
          <w:szCs w:val="26"/>
        </w:rPr>
        <w:t xml:space="preserve"> from Mistral</w:t>
      </w:r>
    </w:p>
    <w:p w14:paraId="3A17B734" w14:textId="77777777" w:rsidR="00B13065" w:rsidRDefault="00B13065" w:rsidP="00B1306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Qwen from Alibaba Cloud</w:t>
      </w:r>
    </w:p>
    <w:p w14:paraId="3ADC11DE" w14:textId="77777777" w:rsidR="00B13065" w:rsidRDefault="00B13065" w:rsidP="00B1306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Gemma from Google</w:t>
      </w:r>
    </w:p>
    <w:p w14:paraId="27A65288" w14:textId="77777777" w:rsidR="00B13065" w:rsidRDefault="00B13065" w:rsidP="00B1306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Phi from Microsoft</w:t>
      </w:r>
    </w:p>
    <w:p w14:paraId="32B8FFED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7E3EFCBD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There are essentially 3 ways to use LLMs</w:t>
      </w:r>
    </w:p>
    <w:p w14:paraId="5172D01A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3CA64F6F" w14:textId="77777777" w:rsidR="00B13065" w:rsidRDefault="00B13065" w:rsidP="00B13065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Chat interfaces (like ChatGPT)</w:t>
      </w:r>
    </w:p>
    <w:p w14:paraId="534234EF" w14:textId="77777777" w:rsidR="00B13065" w:rsidRDefault="00B13065" w:rsidP="00B13065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 xml:space="preserve">APIs (i.e., </w:t>
      </w:r>
      <w:proofErr w:type="spellStart"/>
      <w:r>
        <w:rPr>
          <w:rFonts w:ascii="AppleSystemUIFont" w:hAnsi="AppleSystemUIFont" w:cs="AppleSystemUIFont"/>
          <w:color w:val="auto"/>
          <w:sz w:val="26"/>
          <w:szCs w:val="26"/>
        </w:rPr>
        <w:t>LangChain</w:t>
      </w:r>
      <w:proofErr w:type="spellEnd"/>
      <w:r>
        <w:rPr>
          <w:rFonts w:ascii="AppleSystemUIFont" w:hAnsi="AppleSystemUIFont" w:cs="AppleSystemUIFont"/>
          <w:color w:val="auto"/>
          <w:sz w:val="26"/>
          <w:szCs w:val="26"/>
        </w:rPr>
        <w:t>, (Amazon Bedrock, Google Vortex, Azure ML)- managed AI cloud services)</w:t>
      </w:r>
    </w:p>
    <w:p w14:paraId="2DF585F9" w14:textId="77777777" w:rsidR="00B13065" w:rsidRDefault="00B13065" w:rsidP="00B13065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Direct Inference (</w:t>
      </w:r>
      <w:proofErr w:type="spellStart"/>
      <w:r>
        <w:rPr>
          <w:rFonts w:ascii="AppleSystemUIFont" w:hAnsi="AppleSystemUIFont" w:cs="AppleSystemUIFont"/>
          <w:color w:val="auto"/>
          <w:sz w:val="26"/>
          <w:szCs w:val="26"/>
        </w:rPr>
        <w:t>HuggingFace</w:t>
      </w:r>
      <w:proofErr w:type="spellEnd"/>
      <w:r>
        <w:rPr>
          <w:rFonts w:ascii="AppleSystemUIFont" w:hAnsi="AppleSystemUIFont" w:cs="AppleSystemUIFont"/>
          <w:color w:val="auto"/>
          <w:sz w:val="26"/>
          <w:szCs w:val="26"/>
        </w:rPr>
        <w:t xml:space="preserve"> Transformers Library) or </w:t>
      </w:r>
      <w:proofErr w:type="spellStart"/>
      <w:r>
        <w:rPr>
          <w:rFonts w:ascii="AppleSystemUIFont" w:hAnsi="AppleSystemUIFont" w:cs="AppleSystemUIFont"/>
          <w:color w:val="auto"/>
          <w:sz w:val="26"/>
          <w:szCs w:val="26"/>
        </w:rPr>
        <w:t>Ollama</w:t>
      </w:r>
      <w:proofErr w:type="spellEnd"/>
      <w:r>
        <w:rPr>
          <w:rFonts w:ascii="AppleSystemUIFont" w:hAnsi="AppleSystemUIFont" w:cs="AppleSystemUIFont"/>
          <w:color w:val="auto"/>
          <w:sz w:val="26"/>
          <w:szCs w:val="26"/>
        </w:rPr>
        <w:t xml:space="preserve"> to run locally.</w:t>
      </w:r>
    </w:p>
    <w:p w14:paraId="3F21706F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00E3170A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22F77D67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RLHF - Reinforcement Learning with Human Feedback</w:t>
      </w:r>
    </w:p>
    <w:p w14:paraId="0B9296B0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11AB9ABF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 xml:space="preserve">word </w:t>
      </w: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tokens</w:t>
      </w:r>
      <w:r>
        <w:rPr>
          <w:rFonts w:ascii="AppleSystemUIFont" w:hAnsi="AppleSystemUIFont" w:cs="AppleSystemUIFont"/>
          <w:color w:val="auto"/>
          <w:sz w:val="26"/>
          <w:szCs w:val="26"/>
        </w:rPr>
        <w:t xml:space="preserve"> = ‘chunks’ of words, ~ 4 characters in typical English </w:t>
      </w:r>
    </w:p>
    <w:p w14:paraId="7F5C4113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11397A7E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lastRenderedPageBreak/>
        <w:t>1-shot prompting</w:t>
      </w:r>
      <w:r>
        <w:rPr>
          <w:rFonts w:ascii="AppleSystemUIFont" w:hAnsi="AppleSystemUIFont" w:cs="AppleSystemUIFont"/>
          <w:color w:val="auto"/>
          <w:sz w:val="26"/>
          <w:szCs w:val="26"/>
        </w:rPr>
        <w:t xml:space="preserve"> - give the LLM 1 example of what type of output that is expected.</w:t>
      </w:r>
    </w:p>
    <w:p w14:paraId="651CE3F3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0-shot prompting</w:t>
      </w:r>
      <w:r>
        <w:rPr>
          <w:rFonts w:ascii="AppleSystemUIFont" w:hAnsi="AppleSystemUIFont" w:cs="AppleSystemUIFont"/>
          <w:color w:val="auto"/>
          <w:sz w:val="26"/>
          <w:szCs w:val="26"/>
        </w:rPr>
        <w:t xml:space="preserve"> - no examples provided</w:t>
      </w:r>
    </w:p>
    <w:p w14:paraId="2061D99D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64E62AEF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 xml:space="preserve">RAG - Retrieval-Augmented Generation </w:t>
      </w:r>
      <w:r>
        <w:rPr>
          <w:rFonts w:ascii="AppleSystemUIFont" w:hAnsi="AppleSystemUIFont" w:cs="AppleSystemUIFont"/>
          <w:color w:val="auto"/>
          <w:sz w:val="26"/>
          <w:szCs w:val="26"/>
        </w:rPr>
        <w:t>- improve the prompt to the LLM with context from a Knowledge Base</w:t>
      </w:r>
    </w:p>
    <w:p w14:paraId="6D09F6ED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3252D5B7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b/>
          <w:bCs/>
          <w:color w:val="auto"/>
          <w:sz w:val="26"/>
          <w:szCs w:val="26"/>
        </w:rPr>
        <w:t>Vector databases</w:t>
      </w:r>
    </w:p>
    <w:p w14:paraId="2EDD8B73" w14:textId="77777777" w:rsidR="00B13065" w:rsidRDefault="00B13065" w:rsidP="00B1306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auto"/>
          <w:sz w:val="26"/>
          <w:szCs w:val="26"/>
        </w:rPr>
      </w:pPr>
    </w:p>
    <w:p w14:paraId="043B7693" w14:textId="77777777" w:rsidR="00B13065" w:rsidRDefault="00B13065" w:rsidP="00B13065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Chroma</w:t>
      </w:r>
    </w:p>
    <w:p w14:paraId="74EC379A" w14:textId="24C46F96" w:rsidR="00313625" w:rsidRPr="00B13065" w:rsidRDefault="00B13065" w:rsidP="00B13065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auto"/>
          <w:sz w:val="26"/>
          <w:szCs w:val="26"/>
        </w:rPr>
      </w:pPr>
      <w:r>
        <w:rPr>
          <w:rFonts w:ascii="AppleSystemUIFont" w:hAnsi="AppleSystemUIFont" w:cs="AppleSystemUIFont"/>
          <w:color w:val="auto"/>
          <w:sz w:val="26"/>
          <w:szCs w:val="26"/>
        </w:rPr>
        <w:t>FAISS - Facebook AI Similarity Search</w:t>
      </w:r>
    </w:p>
    <w:sectPr w:rsidR="00313625" w:rsidRPr="00B13065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3533F" w14:textId="77777777" w:rsidR="002323F3" w:rsidRDefault="002323F3">
      <w:r>
        <w:separator/>
      </w:r>
    </w:p>
    <w:p w14:paraId="480D527B" w14:textId="77777777" w:rsidR="002323F3" w:rsidRDefault="002323F3"/>
  </w:endnote>
  <w:endnote w:type="continuationSeparator" w:id="0">
    <w:p w14:paraId="306CAD82" w14:textId="77777777" w:rsidR="002323F3" w:rsidRDefault="002323F3">
      <w:r>
        <w:continuationSeparator/>
      </w:r>
    </w:p>
    <w:p w14:paraId="54491FAE" w14:textId="77777777" w:rsidR="002323F3" w:rsidRDefault="002323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55B20D" w14:textId="77777777" w:rsidR="00313625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AEF66" w14:textId="77777777" w:rsidR="002323F3" w:rsidRDefault="002323F3">
      <w:r>
        <w:separator/>
      </w:r>
    </w:p>
    <w:p w14:paraId="150EE99C" w14:textId="77777777" w:rsidR="002323F3" w:rsidRDefault="002323F3"/>
  </w:footnote>
  <w:footnote w:type="continuationSeparator" w:id="0">
    <w:p w14:paraId="33DCD89B" w14:textId="77777777" w:rsidR="002323F3" w:rsidRDefault="002323F3">
      <w:r>
        <w:continuationSeparator/>
      </w:r>
    </w:p>
    <w:p w14:paraId="3A6E8FE5" w14:textId="77777777" w:rsidR="002323F3" w:rsidRDefault="002323F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00000003">
      <w:start w:val="1"/>
      <w:numFmt w:val="bullet"/>
      <w:lvlText w:val="⁃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4"/>
    <w:multiLevelType w:val="hybridMultilevel"/>
    <w:tmpl w:val="FFFFFFFF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5"/>
    <w:multiLevelType w:val="hybridMultilevel"/>
    <w:tmpl w:val="FFFFFFFF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6"/>
    <w:multiLevelType w:val="hybridMultilevel"/>
    <w:tmpl w:val="FFFFFFFF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7"/>
    <w:multiLevelType w:val="hybridMultilevel"/>
    <w:tmpl w:val="FFFFFFFF"/>
    <w:lvl w:ilvl="0" w:tplc="00000259">
      <w:start w:val="1"/>
      <w:numFmt w:val="bullet"/>
      <w:lvlText w:val="◦"/>
      <w:lvlJc w:val="left"/>
      <w:pPr>
        <w:ind w:left="21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8"/>
    <w:multiLevelType w:val="hybridMultilevel"/>
    <w:tmpl w:val="FFFFFFFF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04931662">
    <w:abstractNumId w:val="1"/>
  </w:num>
  <w:num w:numId="2" w16cid:durableId="2009823967">
    <w:abstractNumId w:val="0"/>
  </w:num>
  <w:num w:numId="3" w16cid:durableId="983041757">
    <w:abstractNumId w:val="10"/>
  </w:num>
  <w:num w:numId="4" w16cid:durableId="1125079590">
    <w:abstractNumId w:val="11"/>
  </w:num>
  <w:num w:numId="5" w16cid:durableId="1193494027">
    <w:abstractNumId w:val="2"/>
  </w:num>
  <w:num w:numId="6" w16cid:durableId="1204903453">
    <w:abstractNumId w:val="3"/>
  </w:num>
  <w:num w:numId="7" w16cid:durableId="1224482087">
    <w:abstractNumId w:val="4"/>
  </w:num>
  <w:num w:numId="8" w16cid:durableId="577444501">
    <w:abstractNumId w:val="5"/>
  </w:num>
  <w:num w:numId="9" w16cid:durableId="248851704">
    <w:abstractNumId w:val="6"/>
  </w:num>
  <w:num w:numId="10" w16cid:durableId="1920753235">
    <w:abstractNumId w:val="7"/>
  </w:num>
  <w:num w:numId="11" w16cid:durableId="1708020151">
    <w:abstractNumId w:val="8"/>
  </w:num>
  <w:num w:numId="12" w16cid:durableId="523860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65"/>
    <w:rsid w:val="002323F3"/>
    <w:rsid w:val="00313625"/>
    <w:rsid w:val="008F728E"/>
    <w:rsid w:val="00B1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37EA5"/>
  <w15:chartTrackingRefBased/>
  <w15:docId w15:val="{4E1F4AF9-0E5C-A842-81F9-64DD6F9D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oodzsan/Library/Containers/com.microsoft.Word/Data/Library/Application%20Support/Microsoft/Office/16.0/DTS/en-US%7bD14D5E0A-4B9A-A640-9D84-CEAE5A0AE366%7d/%7bB568B71E-0775-F944-8DB9-02F4D9DA7D6B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2</TotalTime>
  <Pages>4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1</cp:revision>
  <dcterms:created xsi:type="dcterms:W3CDTF">2025-04-09T18:56:00Z</dcterms:created>
  <dcterms:modified xsi:type="dcterms:W3CDTF">2025-04-09T18:59:00Z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